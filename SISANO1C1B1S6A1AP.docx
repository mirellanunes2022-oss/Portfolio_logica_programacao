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05DDB2A" w:rsidR="00E227A8" w:rsidRPr="00454835" w:rsidRDefault="72B68052" w:rsidP="72B68052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1B976C0">
        <w:rPr>
          <w:rFonts w:ascii="Poppins" w:hAnsi="Poppins" w:cs="Poppins"/>
        </w:rPr>
        <w:t xml:space="preserve">Roteiro de </w:t>
      </w:r>
      <w:r w:rsidR="005221C3">
        <w:rPr>
          <w:rFonts w:ascii="Poppins" w:hAnsi="Poppins" w:cs="Poppins"/>
        </w:rPr>
        <w:t>A</w:t>
      </w:r>
      <w:r w:rsidR="005221C3" w:rsidRPr="01B976C0">
        <w:rPr>
          <w:rFonts w:ascii="Poppins" w:hAnsi="Poppins" w:cs="Poppins"/>
        </w:rPr>
        <w:t xml:space="preserve">tividade </w:t>
      </w:r>
      <w:r w:rsidR="005221C3">
        <w:rPr>
          <w:rFonts w:ascii="Poppins" w:hAnsi="Poppins" w:cs="Poppins"/>
        </w:rPr>
        <w:t>P</w:t>
      </w:r>
      <w:r w:rsidR="005221C3" w:rsidRPr="01B976C0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409DCF3" w14:textId="5F9F14F6" w:rsidR="008065ED" w:rsidRDefault="00D465E3" w:rsidP="00B67679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noProof/>
          <w:sz w:val="32"/>
          <w:szCs w:val="32"/>
        </w:rPr>
      </w:pPr>
      <w:r w:rsidRPr="00D465E3">
        <w:rPr>
          <w:rFonts w:ascii="Poppins" w:hAnsi="Poppins" w:cs="Poppins"/>
          <w:b/>
          <w:bCs/>
          <w:noProof/>
          <w:sz w:val="32"/>
          <w:szCs w:val="32"/>
        </w:rPr>
        <w:t xml:space="preserve">Melhoria contínua na prática: Operadores </w:t>
      </w:r>
      <w:r w:rsidR="00AC5157">
        <w:rPr>
          <w:rFonts w:ascii="Poppins" w:hAnsi="Poppins" w:cs="Poppins"/>
          <w:b/>
          <w:bCs/>
          <w:noProof/>
          <w:sz w:val="32"/>
          <w:szCs w:val="32"/>
        </w:rPr>
        <w:t>r</w:t>
      </w:r>
      <w:r w:rsidRPr="00D465E3">
        <w:rPr>
          <w:rFonts w:ascii="Poppins" w:hAnsi="Poppins" w:cs="Poppins"/>
          <w:b/>
          <w:bCs/>
          <w:noProof/>
          <w:sz w:val="32"/>
          <w:szCs w:val="32"/>
        </w:rPr>
        <w:t>elacionais</w:t>
      </w:r>
    </w:p>
    <w:p w14:paraId="512975B6" w14:textId="46C9BAA3" w:rsidR="00B67679" w:rsidRPr="005404BE" w:rsidRDefault="005404BE" w:rsidP="00B67679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27"/>
          <w:szCs w:val="27"/>
        </w:rPr>
      </w:pPr>
      <w:r w:rsidRPr="005404BE">
        <w:rPr>
          <w:rFonts w:ascii="Poppins" w:hAnsi="Poppins" w:cs="Poppins"/>
          <w:b/>
          <w:bCs/>
          <w:sz w:val="27"/>
          <w:szCs w:val="27"/>
        </w:rPr>
        <w:t>Contexto</w:t>
      </w:r>
    </w:p>
    <w:p w14:paraId="62CDC63C" w14:textId="72C894D7" w:rsidR="008065ED" w:rsidRDefault="00F9034D" w:rsidP="00B67679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O cinema local, "Cine Pipoca", quer modernizar seu sistema de bilheteria. Atualmente, o processo é todo manual, e os funcionários precisam calcular os descontos de idade para cada cliente, o que causa filas e, às vezes, erros. Você foi chamado como um(a) jovem </w:t>
      </w:r>
      <w:r w:rsidR="00876ECD">
        <w:rPr>
          <w:rFonts w:ascii="Poppins" w:hAnsi="Poppins" w:cs="Poppins"/>
        </w:rPr>
        <w:t>desenvolvedor</w:t>
      </w:r>
      <w:r w:rsidR="003B3D47">
        <w:rPr>
          <w:rFonts w:ascii="Poppins" w:hAnsi="Poppins" w:cs="Poppins"/>
        </w:rPr>
        <w:t>(a)</w:t>
      </w:r>
      <w:r w:rsidR="00876ECD">
        <w:rPr>
          <w:rFonts w:ascii="Poppins" w:hAnsi="Poppins" w:cs="Poppins"/>
        </w:rPr>
        <w:t xml:space="preserve"> </w:t>
      </w:r>
      <w:r w:rsidRPr="00F9034D">
        <w:rPr>
          <w:rFonts w:ascii="Poppins" w:hAnsi="Poppins" w:cs="Poppins"/>
        </w:rPr>
        <w:t>de sistemas para criar o primeiro protótipo de um algoritmo que automatize essa verificação. Sua tarefa é desenhar a lógica de um programa que identifique se um cliente tem direito a desconto com base na idade, preparando o terreno para um sistema mais rápido e eficiente. Vamos desenhar a solução antes mesmo de escrever qualquer código!</w:t>
      </w:r>
    </w:p>
    <w:p w14:paraId="535BFFF8" w14:textId="5024538E" w:rsidR="00453FE8" w:rsidRDefault="00453FE8" w:rsidP="00C540BE">
      <w:pPr>
        <w:rPr>
          <w:rFonts w:ascii="Poppins" w:hAnsi="Poppins" w:cs="Poppins"/>
          <w:noProof/>
        </w:rPr>
      </w:pPr>
    </w:p>
    <w:p w14:paraId="1054C5C3" w14:textId="6FD53B1E" w:rsidR="00B67679" w:rsidRPr="004E4399" w:rsidRDefault="00453FE8" w:rsidP="004E4399">
      <w:pPr>
        <w:spacing w:beforeAutospacing="1" w:afterAutospacing="1"/>
        <w:ind w:left="4956"/>
        <w:jc w:val="center"/>
        <w:rPr>
          <w:rFonts w:ascii="Poppins" w:eastAsia="Poppins" w:hAnsi="Poppins" w:cs="Poppins"/>
        </w:rPr>
      </w:pPr>
      <w:r w:rsidRPr="01B976C0">
        <w:rPr>
          <w:rFonts w:ascii="Poppins" w:eastAsia="Poppins" w:hAnsi="Poppins" w:cs="Poppins"/>
          <w:color w:val="000000" w:themeColor="text1"/>
          <w:sz w:val="19"/>
          <w:szCs w:val="19"/>
        </w:rPr>
        <w:t>Situação fictícia produzida pela SEDUC-SP.</w:t>
      </w:r>
    </w:p>
    <w:p w14:paraId="23BC9B98" w14:textId="77777777" w:rsidR="00F9034D" w:rsidRPr="00F9034D" w:rsidRDefault="00B67679" w:rsidP="00F9034D">
      <w:pPr>
        <w:spacing w:before="100" w:beforeAutospacing="1" w:after="100" w:afterAutospacing="1"/>
        <w:rPr>
          <w:rFonts w:ascii="Poppins" w:hAnsi="Poppins" w:cs="Poppins"/>
          <w:b/>
          <w:bCs/>
          <w:sz w:val="27"/>
          <w:szCs w:val="27"/>
        </w:rPr>
      </w:pPr>
      <w:r w:rsidRPr="00B67679">
        <w:rPr>
          <w:rFonts w:ascii="Poppins" w:hAnsi="Poppins" w:cs="Poppins"/>
          <w:b/>
          <w:bCs/>
          <w:sz w:val="27"/>
          <w:szCs w:val="27"/>
        </w:rPr>
        <w:t>1</w:t>
      </w:r>
      <w:r w:rsidR="005404BE">
        <w:rPr>
          <w:rFonts w:ascii="Poppins" w:hAnsi="Poppins" w:cs="Poppins"/>
          <w:b/>
          <w:bCs/>
          <w:sz w:val="27"/>
          <w:szCs w:val="27"/>
        </w:rPr>
        <w:t xml:space="preserve">. </w:t>
      </w:r>
      <w:r w:rsidR="00F9034D" w:rsidRPr="00F9034D">
        <w:rPr>
          <w:rFonts w:ascii="Poppins" w:hAnsi="Poppins" w:cs="Poppins"/>
          <w:b/>
          <w:bCs/>
          <w:sz w:val="27"/>
          <w:szCs w:val="27"/>
        </w:rPr>
        <w:t>ENTENDENDO O PROBLEMA: ENTRADAS, PROCESSAMENTO E SAÍDAS</w:t>
      </w:r>
    </w:p>
    <w:p w14:paraId="733472E7" w14:textId="77777777" w:rsidR="00F9034D" w:rsidRDefault="00F9034D" w:rsidP="00D465E3">
      <w:pPr>
        <w:spacing w:before="100" w:beforeAutospacing="1" w:after="100" w:afterAutospacing="1"/>
        <w:ind w:left="720"/>
        <w:rPr>
          <w:rFonts w:ascii="Poppins" w:hAnsi="Poppins" w:cs="Poppins"/>
        </w:rPr>
      </w:pPr>
      <w:r w:rsidRPr="00F9034D">
        <w:rPr>
          <w:rFonts w:ascii="Poppins" w:hAnsi="Poppins" w:cs="Poppins"/>
        </w:rPr>
        <w:t>Todo programa de computador, por mais complexo que seja, segue um fluxo fundamental:</w:t>
      </w:r>
    </w:p>
    <w:p w14:paraId="6C75D8E3" w14:textId="77777777" w:rsidR="00F9034D" w:rsidRPr="00F9034D" w:rsidRDefault="00F9034D" w:rsidP="00F9034D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F9034D">
        <w:rPr>
          <w:rFonts w:ascii="Poppins" w:hAnsi="Poppins" w:cs="Poppins"/>
          <w:b/>
          <w:bCs/>
        </w:rPr>
        <w:t>Entradas:</w:t>
      </w:r>
      <w:r w:rsidRPr="00F9034D">
        <w:rPr>
          <w:rFonts w:ascii="Poppins" w:hAnsi="Poppins" w:cs="Poppins"/>
        </w:rPr>
        <w:t xml:space="preserve"> São os dados que o programa precisa receber para funcionar. Pense nelas como os ingredientes de uma receita. No nosso caso, qual é a informação essencial que precisamos do cliente?</w:t>
      </w:r>
    </w:p>
    <w:p w14:paraId="000E7EC5" w14:textId="09F65443" w:rsidR="00F9034D" w:rsidRPr="00F9034D" w:rsidRDefault="00F9034D" w:rsidP="00F9034D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F9034D">
        <w:rPr>
          <w:rFonts w:ascii="Poppins" w:hAnsi="Poppins" w:cs="Poppins"/>
          <w:b/>
          <w:bCs/>
        </w:rPr>
        <w:t>Processamento (</w:t>
      </w:r>
      <w:r w:rsidR="000820F4">
        <w:rPr>
          <w:rFonts w:ascii="Poppins" w:hAnsi="Poppins" w:cs="Poppins"/>
          <w:b/>
          <w:bCs/>
        </w:rPr>
        <w:t>l</w:t>
      </w:r>
      <w:r w:rsidRPr="00F9034D">
        <w:rPr>
          <w:rFonts w:ascii="Poppins" w:hAnsi="Poppins" w:cs="Poppins"/>
          <w:b/>
          <w:bCs/>
        </w:rPr>
        <w:t>ógica):</w:t>
      </w:r>
      <w:r w:rsidRPr="00F9034D">
        <w:rPr>
          <w:rFonts w:ascii="Poppins" w:hAnsi="Poppins" w:cs="Poppins"/>
        </w:rPr>
        <w:t xml:space="preserve"> É o </w:t>
      </w:r>
      <w:r w:rsidR="006A0195">
        <w:rPr>
          <w:rFonts w:ascii="Poppins" w:hAnsi="Poppins" w:cs="Poppins"/>
        </w:rPr>
        <w:t>“</w:t>
      </w:r>
      <w:r w:rsidRPr="00F9034D">
        <w:rPr>
          <w:rFonts w:ascii="Poppins" w:hAnsi="Poppins" w:cs="Poppins"/>
        </w:rPr>
        <w:t>cérebro</w:t>
      </w:r>
      <w:r w:rsidR="006A0195">
        <w:rPr>
          <w:rFonts w:ascii="Poppins" w:hAnsi="Poppins" w:cs="Poppins"/>
        </w:rPr>
        <w:t>”</w:t>
      </w:r>
      <w:r w:rsidRPr="00F9034D">
        <w:rPr>
          <w:rFonts w:ascii="Poppins" w:hAnsi="Poppins" w:cs="Poppins"/>
        </w:rPr>
        <w:t xml:space="preserve"> do nosso algoritmo. Aqui, usamos as entradas para tomar decisões e fazer cálculos. É onde a "mágica" acontece, seguindo</w:t>
      </w:r>
      <w:r w:rsidR="00FA721A">
        <w:rPr>
          <w:rFonts w:ascii="Poppins" w:hAnsi="Poppins" w:cs="Poppins"/>
        </w:rPr>
        <w:t xml:space="preserve"> as</w:t>
      </w:r>
      <w:r w:rsidRPr="00F9034D">
        <w:rPr>
          <w:rFonts w:ascii="Poppins" w:hAnsi="Poppins" w:cs="Poppins"/>
        </w:rPr>
        <w:t xml:space="preserve"> regras que nós definimos.</w:t>
      </w:r>
    </w:p>
    <w:p w14:paraId="4721FA3F" w14:textId="2F5B1255" w:rsidR="00F9034D" w:rsidRPr="00F9034D" w:rsidRDefault="00F9034D" w:rsidP="00F9034D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F9034D">
        <w:rPr>
          <w:rFonts w:ascii="Poppins" w:hAnsi="Poppins" w:cs="Poppins"/>
          <w:b/>
          <w:bCs/>
        </w:rPr>
        <w:t>Saídas:</w:t>
      </w:r>
      <w:r w:rsidRPr="00F9034D">
        <w:rPr>
          <w:rFonts w:ascii="Poppins" w:hAnsi="Poppins" w:cs="Poppins"/>
        </w:rPr>
        <w:t xml:space="preserve"> </w:t>
      </w:r>
      <w:r w:rsidR="00FD0860">
        <w:rPr>
          <w:rFonts w:ascii="Poppins" w:hAnsi="Poppins" w:cs="Poppins"/>
        </w:rPr>
        <w:t>São</w:t>
      </w:r>
      <w:r w:rsidR="00FD0860" w:rsidRPr="00F9034D">
        <w:rPr>
          <w:rFonts w:ascii="Poppins" w:hAnsi="Poppins" w:cs="Poppins"/>
        </w:rPr>
        <w:t xml:space="preserve"> </w:t>
      </w:r>
      <w:r w:rsidRPr="00F9034D">
        <w:rPr>
          <w:rFonts w:ascii="Poppins" w:hAnsi="Poppins" w:cs="Poppins"/>
        </w:rPr>
        <w:t xml:space="preserve">o resultado que o programa entrega depois de processar as informações. É o prato </w:t>
      </w:r>
      <w:r w:rsidR="0016235E">
        <w:rPr>
          <w:rFonts w:ascii="Poppins" w:hAnsi="Poppins" w:cs="Poppins"/>
        </w:rPr>
        <w:t>finalizado</w:t>
      </w:r>
      <w:r w:rsidR="0016235E" w:rsidRPr="00F9034D">
        <w:rPr>
          <w:rFonts w:ascii="Poppins" w:hAnsi="Poppins" w:cs="Poppins"/>
        </w:rPr>
        <w:t xml:space="preserve"> </w:t>
      </w:r>
      <w:r w:rsidRPr="00F9034D">
        <w:rPr>
          <w:rFonts w:ascii="Poppins" w:hAnsi="Poppins" w:cs="Poppins"/>
        </w:rPr>
        <w:t>da nossa receita. O que o sistema deve informar ao funcionário do cinema?</w:t>
      </w:r>
      <w:r w:rsidR="003D4DDB">
        <w:rPr>
          <w:rFonts w:ascii="Poppins" w:hAnsi="Poppins" w:cs="Poppins"/>
        </w:rPr>
        <w:t xml:space="preserve"> O valor do desconto de </w:t>
      </w:r>
    </w:p>
    <w:p w14:paraId="1F910B1A" w14:textId="0B95F4FC" w:rsidR="00C540BE" w:rsidRDefault="00C540BE" w:rsidP="00F9034D">
      <w:pPr>
        <w:spacing w:before="100" w:beforeAutospacing="1" w:after="100" w:afterAutospacing="1"/>
        <w:rPr>
          <w:rFonts w:ascii="Poppins" w:hAnsi="Poppins" w:cs="Poppins"/>
        </w:rPr>
      </w:pPr>
    </w:p>
    <w:p w14:paraId="5F8C66DD" w14:textId="617F0FFB" w:rsidR="00F9034D" w:rsidRPr="00F9034D" w:rsidRDefault="00F9034D" w:rsidP="00F9034D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27"/>
          <w:szCs w:val="27"/>
        </w:rPr>
      </w:pPr>
      <w:r w:rsidRPr="00F9034D">
        <w:rPr>
          <w:rFonts w:ascii="Poppins" w:hAnsi="Poppins" w:cs="Poppins"/>
          <w:b/>
          <w:bCs/>
          <w:sz w:val="27"/>
          <w:szCs w:val="27"/>
        </w:rPr>
        <w:lastRenderedPageBreak/>
        <w:t xml:space="preserve">2. A FERRAMENTA DA DECISÃO: A ESTRUTURA CONDICIONAL </w:t>
      </w:r>
      <w:r w:rsidR="004C510A">
        <w:rPr>
          <w:rFonts w:ascii="Poppins" w:hAnsi="Poppins" w:cs="Poppins"/>
          <w:b/>
          <w:bCs/>
          <w:sz w:val="27"/>
          <w:szCs w:val="27"/>
        </w:rPr>
        <w:t>“</w:t>
      </w:r>
      <w:r w:rsidRPr="00F9034D">
        <w:rPr>
          <w:rFonts w:ascii="Poppins" w:hAnsi="Poppins" w:cs="Poppins"/>
          <w:b/>
          <w:bCs/>
          <w:sz w:val="27"/>
          <w:szCs w:val="27"/>
        </w:rPr>
        <w:t>SE</w:t>
      </w:r>
      <w:r w:rsidR="004C510A">
        <w:rPr>
          <w:rFonts w:ascii="Poppins" w:hAnsi="Poppins" w:cs="Poppins"/>
          <w:b/>
          <w:bCs/>
          <w:sz w:val="27"/>
          <w:szCs w:val="27"/>
        </w:rPr>
        <w:t>”</w:t>
      </w:r>
    </w:p>
    <w:p w14:paraId="20745CA9" w14:textId="77777777" w:rsidR="00F9034D" w:rsidRPr="00F9034D" w:rsidRDefault="00F9034D" w:rsidP="00F9034D">
      <w:pPr>
        <w:spacing w:before="100" w:beforeAutospacing="1" w:after="100" w:afterAutospacing="1"/>
        <w:rPr>
          <w:rFonts w:ascii="Poppins" w:hAnsi="Poppins" w:cs="Poppins"/>
          <w:sz w:val="27"/>
          <w:szCs w:val="27"/>
        </w:rPr>
      </w:pPr>
      <w:r w:rsidRPr="00F9034D">
        <w:rPr>
          <w:rFonts w:ascii="Poppins" w:hAnsi="Poppins" w:cs="Poppins"/>
          <w:sz w:val="27"/>
          <w:szCs w:val="27"/>
        </w:rPr>
        <w:t>Para que o nosso programa possa decidir se concede ou não o desconto, usamos uma estrutura chamada condicional. A mais simples e poderosa é a estrutura SE (ou IF, em inglês). Ela funciona como um porteiro:</w:t>
      </w:r>
    </w:p>
    <w:p w14:paraId="2B137D96" w14:textId="77777777" w:rsidR="00F9034D" w:rsidRPr="00F9034D" w:rsidRDefault="00F9034D" w:rsidP="00F9034D">
      <w:pPr>
        <w:numPr>
          <w:ilvl w:val="0"/>
          <w:numId w:val="20"/>
        </w:numPr>
        <w:spacing w:before="100" w:beforeAutospacing="1" w:after="100" w:afterAutospacing="1"/>
        <w:rPr>
          <w:rFonts w:ascii="Poppins" w:hAnsi="Poppins" w:cs="Poppins"/>
          <w:sz w:val="27"/>
          <w:szCs w:val="27"/>
        </w:rPr>
      </w:pPr>
      <w:r w:rsidRPr="00F9034D">
        <w:rPr>
          <w:rFonts w:ascii="Poppins" w:hAnsi="Poppins" w:cs="Poppins"/>
          <w:sz w:val="27"/>
          <w:szCs w:val="27"/>
        </w:rPr>
        <w:t>SE uma condição for verdadeira, ENTÃO faça uma coisa.</w:t>
      </w:r>
    </w:p>
    <w:p w14:paraId="25C5B431" w14:textId="77777777" w:rsidR="00F9034D" w:rsidRPr="00F9034D" w:rsidRDefault="00F9034D" w:rsidP="00F9034D">
      <w:pPr>
        <w:numPr>
          <w:ilvl w:val="0"/>
          <w:numId w:val="20"/>
        </w:numPr>
        <w:spacing w:before="100" w:beforeAutospacing="1" w:after="100" w:afterAutospacing="1"/>
        <w:rPr>
          <w:rFonts w:ascii="Poppins" w:hAnsi="Poppins" w:cs="Poppins"/>
          <w:sz w:val="27"/>
          <w:szCs w:val="27"/>
        </w:rPr>
      </w:pPr>
      <w:r w:rsidRPr="00F9034D">
        <w:rPr>
          <w:rFonts w:ascii="Poppins" w:hAnsi="Poppins" w:cs="Poppins"/>
          <w:sz w:val="27"/>
          <w:szCs w:val="27"/>
        </w:rPr>
        <w:t>SENÃO, faça outra coisa.</w:t>
      </w:r>
    </w:p>
    <w:p w14:paraId="78A78281" w14:textId="6294F9C1" w:rsidR="00C540BE" w:rsidRPr="004E4399" w:rsidRDefault="00F9034D" w:rsidP="00C540BE">
      <w:pPr>
        <w:spacing w:before="100" w:beforeAutospacing="1" w:after="100" w:afterAutospacing="1"/>
        <w:rPr>
          <w:rFonts w:ascii="Poppins" w:hAnsi="Poppins" w:cs="Poppins"/>
          <w:sz w:val="27"/>
          <w:szCs w:val="27"/>
        </w:rPr>
      </w:pPr>
      <w:r w:rsidRPr="00F9034D">
        <w:rPr>
          <w:rFonts w:ascii="Poppins" w:hAnsi="Poppins" w:cs="Poppins"/>
          <w:sz w:val="27"/>
          <w:szCs w:val="27"/>
        </w:rPr>
        <w:t xml:space="preserve">No nosso </w:t>
      </w:r>
      <w:r w:rsidR="00AA21D9">
        <w:rPr>
          <w:rFonts w:ascii="Poppins" w:hAnsi="Poppins" w:cs="Poppins"/>
          <w:sz w:val="27"/>
          <w:szCs w:val="27"/>
        </w:rPr>
        <w:t xml:space="preserve">programa para o </w:t>
      </w:r>
      <w:r w:rsidRPr="00F9034D">
        <w:rPr>
          <w:rFonts w:ascii="Poppins" w:hAnsi="Poppins" w:cs="Poppins"/>
          <w:sz w:val="27"/>
          <w:szCs w:val="27"/>
        </w:rPr>
        <w:t>cinema, a condição é a idade do cliente. Por exemplo: SE a idade do cliente for menor que 12 anos, ENTÃO ele tem direito a mei</w:t>
      </w:r>
      <w:r w:rsidR="00885C01">
        <w:rPr>
          <w:rFonts w:ascii="Poppins" w:hAnsi="Poppins" w:cs="Poppins"/>
          <w:sz w:val="27"/>
          <w:szCs w:val="27"/>
        </w:rPr>
        <w:t>a</w:t>
      </w:r>
      <w:r w:rsidRPr="00F9034D">
        <w:rPr>
          <w:rFonts w:ascii="Poppins" w:hAnsi="Poppins" w:cs="Poppins"/>
          <w:sz w:val="27"/>
          <w:szCs w:val="27"/>
        </w:rPr>
        <w:t>-entrada. Simples assim!</w:t>
      </w:r>
    </w:p>
    <w:p w14:paraId="09968C00" w14:textId="313C5D31" w:rsidR="00C540BE" w:rsidRPr="00453FE8" w:rsidRDefault="72B68052" w:rsidP="00C540BE">
      <w:pPr>
        <w:spacing w:beforeAutospacing="1" w:afterAutospacing="1"/>
        <w:rPr>
          <w:rFonts w:ascii="Poppins" w:hAnsi="Poppins" w:cs="Poppins"/>
          <w:b/>
          <w:bCs/>
          <w:sz w:val="28"/>
          <w:szCs w:val="28"/>
        </w:rPr>
      </w:pPr>
      <w:r w:rsidRPr="00453FE8">
        <w:rPr>
          <w:rFonts w:ascii="Poppins" w:hAnsi="Poppins" w:cs="Poppins"/>
          <w:b/>
          <w:bCs/>
          <w:sz w:val="28"/>
          <w:szCs w:val="28"/>
        </w:rPr>
        <w:t>3</w:t>
      </w:r>
      <w:r w:rsidR="00453FE8">
        <w:rPr>
          <w:rFonts w:ascii="Poppins" w:hAnsi="Poppins" w:cs="Poppins"/>
          <w:b/>
          <w:bCs/>
          <w:sz w:val="28"/>
          <w:szCs w:val="28"/>
        </w:rPr>
        <w:t xml:space="preserve">. </w:t>
      </w:r>
      <w:r w:rsidR="00C540BE" w:rsidRPr="00453FE8">
        <w:rPr>
          <w:rFonts w:ascii="Poppins" w:hAnsi="Poppins" w:cs="Poppins"/>
          <w:b/>
          <w:bCs/>
          <w:sz w:val="28"/>
          <w:szCs w:val="28"/>
        </w:rPr>
        <w:t xml:space="preserve">Atividade </w:t>
      </w:r>
      <w:r w:rsidR="00630B80">
        <w:rPr>
          <w:rFonts w:ascii="Poppins" w:hAnsi="Poppins" w:cs="Poppins"/>
          <w:b/>
          <w:bCs/>
          <w:sz w:val="28"/>
          <w:szCs w:val="28"/>
        </w:rPr>
        <w:t>p</w:t>
      </w:r>
      <w:r w:rsidR="00C540BE" w:rsidRPr="00453FE8">
        <w:rPr>
          <w:rFonts w:ascii="Poppins" w:hAnsi="Poppins" w:cs="Poppins"/>
          <w:b/>
          <w:bCs/>
          <w:sz w:val="28"/>
          <w:szCs w:val="28"/>
        </w:rPr>
        <w:t xml:space="preserve">rática </w:t>
      </w:r>
      <w:r w:rsidR="00C540BE" w:rsidRPr="00453FE8">
        <w:rPr>
          <w:sz w:val="28"/>
          <w:szCs w:val="28"/>
        </w:rPr>
        <w:t xml:space="preserve"> </w:t>
      </w:r>
    </w:p>
    <w:p w14:paraId="69A99029" w14:textId="2B2BBE55" w:rsidR="00C540BE" w:rsidRDefault="008065ED" w:rsidP="00C540BE">
      <w:pPr>
        <w:spacing w:beforeAutospacing="1" w:afterAutospacing="1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Exercício 1: </w:t>
      </w:r>
      <w:r w:rsidR="00F9034D" w:rsidRPr="00F9034D">
        <w:rPr>
          <w:rFonts w:ascii="Poppins" w:hAnsi="Poppins" w:cs="Poppins"/>
          <w:b/>
          <w:bCs/>
        </w:rPr>
        <w:t xml:space="preserve">Identificando os </w:t>
      </w:r>
      <w:r w:rsidR="00630B80">
        <w:rPr>
          <w:rFonts w:ascii="Poppins" w:hAnsi="Poppins" w:cs="Poppins"/>
          <w:b/>
          <w:bCs/>
        </w:rPr>
        <w:t>c</w:t>
      </w:r>
      <w:r w:rsidR="00F9034D" w:rsidRPr="00F9034D">
        <w:rPr>
          <w:rFonts w:ascii="Poppins" w:hAnsi="Poppins" w:cs="Poppins"/>
          <w:b/>
          <w:bCs/>
        </w:rPr>
        <w:t>omponentes</w:t>
      </w:r>
    </w:p>
    <w:p w14:paraId="7D606823" w14:textId="77777777" w:rsidR="00F9034D" w:rsidRDefault="00F9034D" w:rsidP="008065ED">
      <w:pPr>
        <w:spacing w:beforeAutospacing="1" w:afterAutospacing="1"/>
        <w:rPr>
          <w:rFonts w:ascii="Poppins" w:hAnsi="Poppins" w:cs="Poppins"/>
        </w:rPr>
      </w:pPr>
      <w:r w:rsidRPr="00F9034D">
        <w:rPr>
          <w:rFonts w:ascii="Poppins" w:hAnsi="Poppins" w:cs="Poppins"/>
        </w:rPr>
        <w:t>Com base no problema do "Cine Pipoca", preencha o que seriam as entradas, o processamento e as saídas do nosso algoritmo. Discuta com seu grupo e anote abaixo:</w:t>
      </w:r>
    </w:p>
    <w:p w14:paraId="272AE9DA" w14:textId="57A311DE" w:rsidR="00F9034D" w:rsidRPr="00F9034D" w:rsidRDefault="00F9034D" w:rsidP="00F9034D">
      <w:pPr>
        <w:numPr>
          <w:ilvl w:val="0"/>
          <w:numId w:val="21"/>
        </w:numPr>
        <w:spacing w:beforeAutospacing="1" w:afterAutospacing="1"/>
        <w:rPr>
          <w:rFonts w:ascii="Poppins" w:hAnsi="Poppins" w:cs="Poppins"/>
        </w:rPr>
      </w:pPr>
      <w:r w:rsidRPr="00F9034D">
        <w:rPr>
          <w:rFonts w:ascii="Poppins" w:hAnsi="Poppins" w:cs="Poppins"/>
          <w:b/>
          <w:bCs/>
        </w:rPr>
        <w:t>Entrada(s):</w:t>
      </w:r>
      <w:r w:rsidRPr="00F9034D">
        <w:rPr>
          <w:rFonts w:ascii="Poppins" w:hAnsi="Poppins" w:cs="Poppins"/>
        </w:rPr>
        <w:t xml:space="preserve"> </w:t>
      </w:r>
    </w:p>
    <w:p w14:paraId="345A19B3" w14:textId="083E5EB2" w:rsidR="00F9034D" w:rsidRPr="00F9034D" w:rsidRDefault="00F9034D" w:rsidP="00F9034D">
      <w:pPr>
        <w:numPr>
          <w:ilvl w:val="0"/>
          <w:numId w:val="21"/>
        </w:numPr>
        <w:spacing w:beforeAutospacing="1" w:afterAutospacing="1"/>
        <w:rPr>
          <w:rFonts w:ascii="Poppins" w:hAnsi="Poppins" w:cs="Poppins"/>
        </w:rPr>
      </w:pPr>
      <w:r w:rsidRPr="00F9034D">
        <w:rPr>
          <w:rFonts w:ascii="Poppins" w:hAnsi="Poppins" w:cs="Poppins"/>
          <w:b/>
          <w:bCs/>
        </w:rPr>
        <w:t>Processamento (</w:t>
      </w:r>
      <w:r w:rsidR="000E22C3">
        <w:rPr>
          <w:rFonts w:ascii="Poppins" w:hAnsi="Poppins" w:cs="Poppins"/>
          <w:b/>
          <w:bCs/>
        </w:rPr>
        <w:t>l</w:t>
      </w:r>
      <w:r w:rsidRPr="00F9034D">
        <w:rPr>
          <w:rFonts w:ascii="Poppins" w:hAnsi="Poppins" w:cs="Poppins"/>
          <w:b/>
          <w:bCs/>
        </w:rPr>
        <w:t>ógica):</w:t>
      </w:r>
      <w:r w:rsidRPr="00F9034D">
        <w:rPr>
          <w:rFonts w:ascii="Poppins" w:hAnsi="Poppins" w:cs="Poppins"/>
        </w:rPr>
        <w:t xml:space="preserve"> </w:t>
      </w:r>
    </w:p>
    <w:p w14:paraId="09873CA5" w14:textId="08511A37" w:rsidR="00F9034D" w:rsidRPr="004E4399" w:rsidRDefault="00F9034D" w:rsidP="008065ED">
      <w:pPr>
        <w:numPr>
          <w:ilvl w:val="0"/>
          <w:numId w:val="21"/>
        </w:numPr>
        <w:spacing w:beforeAutospacing="1" w:afterAutospacing="1"/>
        <w:rPr>
          <w:rFonts w:ascii="Poppins" w:hAnsi="Poppins" w:cs="Poppins"/>
        </w:rPr>
      </w:pPr>
      <w:r w:rsidRPr="00F9034D">
        <w:rPr>
          <w:rFonts w:ascii="Poppins" w:hAnsi="Poppins" w:cs="Poppins"/>
          <w:b/>
          <w:bCs/>
        </w:rPr>
        <w:t>Saída(s):</w:t>
      </w:r>
      <w:r w:rsidRPr="00F9034D">
        <w:rPr>
          <w:rFonts w:ascii="Poppins" w:hAnsi="Poppins" w:cs="Poppins"/>
        </w:rPr>
        <w:t xml:space="preserve"> </w:t>
      </w:r>
    </w:p>
    <w:p w14:paraId="138E476A" w14:textId="77777777" w:rsidR="00540F09" w:rsidRDefault="00540F09" w:rsidP="00540F09">
      <w:pPr>
        <w:pBdr>
          <w:bottom w:val="single" w:sz="4" w:space="1" w:color="auto"/>
        </w:pBdr>
        <w:spacing w:beforeAutospacing="1" w:afterAutospacing="1"/>
        <w:rPr>
          <w:rFonts w:ascii="Poppins" w:hAnsi="Poppins" w:cs="Poppins"/>
          <w:b/>
          <w:bCs/>
        </w:rPr>
      </w:pPr>
    </w:p>
    <w:p w14:paraId="5D18B804" w14:textId="5BC3969F" w:rsidR="00F9034D" w:rsidRDefault="008065ED" w:rsidP="008065ED">
      <w:pPr>
        <w:spacing w:beforeAutospacing="1" w:afterAutospacing="1"/>
        <w:rPr>
          <w:rFonts w:ascii="Poppins" w:hAnsi="Poppins" w:cs="Poppins"/>
          <w:b/>
          <w:bCs/>
        </w:rPr>
      </w:pPr>
      <w:r w:rsidRPr="008065ED">
        <w:rPr>
          <w:rFonts w:ascii="Poppins" w:hAnsi="Poppins" w:cs="Poppins"/>
          <w:b/>
          <w:bCs/>
        </w:rPr>
        <w:t xml:space="preserve">Exercício </w:t>
      </w:r>
      <w:r w:rsidR="00D465E3">
        <w:rPr>
          <w:rFonts w:ascii="Poppins" w:hAnsi="Poppins" w:cs="Poppins"/>
          <w:b/>
          <w:bCs/>
        </w:rPr>
        <w:t>2</w:t>
      </w:r>
      <w:r w:rsidRPr="008065ED">
        <w:rPr>
          <w:rFonts w:ascii="Poppins" w:hAnsi="Poppins" w:cs="Poppins"/>
          <w:b/>
          <w:bCs/>
        </w:rPr>
        <w:t xml:space="preserve">: </w:t>
      </w:r>
      <w:r w:rsidR="00F9034D" w:rsidRPr="00F9034D">
        <w:rPr>
          <w:rFonts w:ascii="Poppins" w:hAnsi="Poppins" w:cs="Poppins"/>
          <w:b/>
          <w:bCs/>
        </w:rPr>
        <w:t xml:space="preserve">Construindo o </w:t>
      </w:r>
      <w:r w:rsidR="000E22C3">
        <w:rPr>
          <w:rFonts w:ascii="Poppins" w:hAnsi="Poppins" w:cs="Poppins"/>
          <w:b/>
          <w:bCs/>
        </w:rPr>
        <w:t>p</w:t>
      </w:r>
      <w:r w:rsidR="00F9034D" w:rsidRPr="00F9034D">
        <w:rPr>
          <w:rFonts w:ascii="Poppins" w:hAnsi="Poppins" w:cs="Poppins"/>
          <w:b/>
          <w:bCs/>
        </w:rPr>
        <w:t xml:space="preserve">seudocódigo </w:t>
      </w:r>
    </w:p>
    <w:p w14:paraId="781ACB4F" w14:textId="77777777" w:rsidR="00F9034D" w:rsidRDefault="00F9034D" w:rsidP="00B67679">
      <w:pPr>
        <w:rPr>
          <w:rFonts w:ascii="Poppins" w:hAnsi="Poppins" w:cs="Poppins"/>
          <w:b/>
          <w:bCs/>
        </w:rPr>
      </w:pPr>
      <w:r w:rsidRPr="00F9034D">
        <w:rPr>
          <w:rFonts w:ascii="Poppins" w:hAnsi="Poppins" w:cs="Poppins"/>
        </w:rPr>
        <w:t xml:space="preserve">Pseudocódigo é uma forma de escrever a lógica de um programa usando uma linguagem simples, parecida com a nossa, mas já organizada como um código. Vamos criar o pseudocódigo para o simulador de desconto. Considere a seguinte regra: </w:t>
      </w:r>
      <w:r w:rsidRPr="00F9034D">
        <w:rPr>
          <w:rFonts w:ascii="Poppins" w:hAnsi="Poppins" w:cs="Poppins"/>
          <w:b/>
          <w:bCs/>
        </w:rPr>
        <w:t>clientes com 12 anos ou menos, ou com 60 anos ou mais, têm direito a desconto.</w:t>
      </w:r>
    </w:p>
    <w:p w14:paraId="2BB69E1E" w14:textId="77777777" w:rsidR="00F9034D" w:rsidRDefault="00F9034D" w:rsidP="00B67679">
      <w:pPr>
        <w:rPr>
          <w:rFonts w:ascii="Poppins" w:hAnsi="Poppins" w:cs="Poppins"/>
          <w:b/>
          <w:bCs/>
        </w:rPr>
      </w:pPr>
    </w:p>
    <w:p w14:paraId="5D8FD7F5" w14:textId="77777777" w:rsidR="004E4399" w:rsidRDefault="004E4399" w:rsidP="00B67679">
      <w:pPr>
        <w:rPr>
          <w:rFonts w:ascii="Poppins" w:hAnsi="Poppins" w:cs="Poppins"/>
        </w:rPr>
      </w:pPr>
    </w:p>
    <w:p w14:paraId="06C575EB" w14:textId="72745D2B" w:rsidR="00F9034D" w:rsidRPr="00540F09" w:rsidRDefault="00F9034D" w:rsidP="00540F09">
      <w:pPr>
        <w:rPr>
          <w:rFonts w:ascii="Poppins" w:hAnsi="Poppins" w:cs="Poppins"/>
          <w:b/>
          <w:bCs/>
        </w:rPr>
      </w:pPr>
      <w:r w:rsidRPr="00540F09">
        <w:rPr>
          <w:rFonts w:ascii="Poppins" w:hAnsi="Poppins" w:cs="Poppins"/>
          <w:b/>
          <w:bCs/>
        </w:rPr>
        <w:lastRenderedPageBreak/>
        <w:t>Complete o algoritmo abaixo:</w:t>
      </w:r>
      <w:r w:rsidRPr="00540F09">
        <w:rPr>
          <w:rFonts w:ascii="Poppins" w:hAnsi="Poppins" w:cs="Poppins"/>
          <w:b/>
          <w:bCs/>
        </w:rPr>
        <w:br/>
      </w:r>
    </w:p>
    <w:p w14:paraId="2124AB16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algoritmo </w:t>
      </w:r>
      <w:proofErr w:type="spellStart"/>
      <w:r w:rsidRPr="00F9034D">
        <w:rPr>
          <w:rFonts w:ascii="Poppins" w:hAnsi="Poppins" w:cs="Poppins"/>
        </w:rPr>
        <w:t>VerificadorDeDesconto</w:t>
      </w:r>
      <w:proofErr w:type="spellEnd"/>
    </w:p>
    <w:p w14:paraId="16C437F2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>var</w:t>
      </w:r>
    </w:p>
    <w:p w14:paraId="00A3074D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</w:t>
      </w:r>
      <w:proofErr w:type="spellStart"/>
      <w:r w:rsidRPr="00F9034D">
        <w:rPr>
          <w:rFonts w:ascii="Poppins" w:hAnsi="Poppins" w:cs="Poppins"/>
        </w:rPr>
        <w:t>idade_cliente</w:t>
      </w:r>
      <w:proofErr w:type="spellEnd"/>
      <w:r w:rsidRPr="00F9034D">
        <w:rPr>
          <w:rFonts w:ascii="Poppins" w:hAnsi="Poppins" w:cs="Poppins"/>
        </w:rPr>
        <w:t>: INTEIRO</w:t>
      </w:r>
    </w:p>
    <w:p w14:paraId="095BB3EC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</w:t>
      </w:r>
      <w:proofErr w:type="spellStart"/>
      <w:r w:rsidRPr="00F9034D">
        <w:rPr>
          <w:rFonts w:ascii="Poppins" w:hAnsi="Poppins" w:cs="Poppins"/>
        </w:rPr>
        <w:t>mensagem_final</w:t>
      </w:r>
      <w:proofErr w:type="spellEnd"/>
      <w:r w:rsidRPr="00F9034D">
        <w:rPr>
          <w:rFonts w:ascii="Poppins" w:hAnsi="Poppins" w:cs="Poppins"/>
        </w:rPr>
        <w:t>: TEXTO</w:t>
      </w:r>
    </w:p>
    <w:p w14:paraId="1E1218E3" w14:textId="77777777" w:rsidR="00F9034D" w:rsidRPr="00F9034D" w:rsidRDefault="00F9034D" w:rsidP="00F9034D">
      <w:pPr>
        <w:rPr>
          <w:rFonts w:ascii="Poppins" w:hAnsi="Poppins" w:cs="Poppins"/>
        </w:rPr>
      </w:pPr>
      <w:proofErr w:type="gramStart"/>
      <w:r w:rsidRPr="00F9034D">
        <w:rPr>
          <w:rFonts w:ascii="Poppins" w:hAnsi="Poppins" w:cs="Poppins"/>
        </w:rPr>
        <w:t>inicio</w:t>
      </w:r>
      <w:proofErr w:type="gramEnd"/>
    </w:p>
    <w:p w14:paraId="37518BA1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ESCREVA ("Digite a idade do cliente: ")</w:t>
      </w:r>
    </w:p>
    <w:p w14:paraId="4E666270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LEIA (__________________)</w:t>
      </w:r>
    </w:p>
    <w:p w14:paraId="48DB34A9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</w:t>
      </w:r>
    </w:p>
    <w:p w14:paraId="1C80064C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SE (__________________ &lt;= 12) OU (__________________ &gt;= 60) ENTÃO</w:t>
      </w:r>
    </w:p>
    <w:p w14:paraId="767E4F59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   </w:t>
      </w:r>
      <w:proofErr w:type="spellStart"/>
      <w:r w:rsidRPr="00F9034D">
        <w:rPr>
          <w:rFonts w:ascii="Poppins" w:hAnsi="Poppins" w:cs="Poppins"/>
        </w:rPr>
        <w:t>mensagem_</w:t>
      </w:r>
      <w:proofErr w:type="gramStart"/>
      <w:r w:rsidRPr="00F9034D">
        <w:rPr>
          <w:rFonts w:ascii="Poppins" w:hAnsi="Poppins" w:cs="Poppins"/>
        </w:rPr>
        <w:t>final</w:t>
      </w:r>
      <w:proofErr w:type="spellEnd"/>
      <w:r w:rsidRPr="00F9034D">
        <w:rPr>
          <w:rFonts w:ascii="Poppins" w:hAnsi="Poppins" w:cs="Poppins"/>
        </w:rPr>
        <w:t xml:space="preserve"> :</w:t>
      </w:r>
      <w:proofErr w:type="gramEnd"/>
      <w:r w:rsidRPr="00F9034D">
        <w:rPr>
          <w:rFonts w:ascii="Poppins" w:hAnsi="Poppins" w:cs="Poppins"/>
        </w:rPr>
        <w:t>= "Cliente tem direito a desconto."</w:t>
      </w:r>
    </w:p>
    <w:p w14:paraId="66B6FCF2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SENÃO</w:t>
      </w:r>
    </w:p>
    <w:p w14:paraId="1512B43F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   ___________________________________________________</w:t>
      </w:r>
    </w:p>
    <w:p w14:paraId="099990AF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FIMSE</w:t>
      </w:r>
    </w:p>
    <w:p w14:paraId="63503B1A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</w:t>
      </w:r>
    </w:p>
    <w:p w14:paraId="17F830C2" w14:textId="77777777" w:rsidR="00F9034D" w:rsidRPr="00F9034D" w:rsidRDefault="00F9034D" w:rsidP="00F9034D">
      <w:pPr>
        <w:rPr>
          <w:rFonts w:ascii="Poppins" w:hAnsi="Poppins" w:cs="Poppins"/>
        </w:rPr>
      </w:pPr>
      <w:r w:rsidRPr="00F9034D">
        <w:rPr>
          <w:rFonts w:ascii="Poppins" w:hAnsi="Poppins" w:cs="Poppins"/>
        </w:rPr>
        <w:t xml:space="preserve">   ESCREVA (</w:t>
      </w:r>
      <w:proofErr w:type="spellStart"/>
      <w:r w:rsidRPr="00F9034D">
        <w:rPr>
          <w:rFonts w:ascii="Poppins" w:hAnsi="Poppins" w:cs="Poppins"/>
        </w:rPr>
        <w:t>mensagem_final</w:t>
      </w:r>
      <w:proofErr w:type="spellEnd"/>
      <w:r w:rsidRPr="00F9034D">
        <w:rPr>
          <w:rFonts w:ascii="Poppins" w:hAnsi="Poppins" w:cs="Poppins"/>
        </w:rPr>
        <w:t>)</w:t>
      </w:r>
    </w:p>
    <w:p w14:paraId="17CAC07E" w14:textId="2A5FA30A" w:rsidR="004E4399" w:rsidRDefault="00F9034D" w:rsidP="004E4399">
      <w:pPr>
        <w:rPr>
          <w:rFonts w:ascii="Poppins" w:hAnsi="Poppins" w:cs="Poppins"/>
        </w:rPr>
      </w:pPr>
      <w:proofErr w:type="spellStart"/>
      <w:r w:rsidRPr="00F9034D">
        <w:rPr>
          <w:rFonts w:ascii="Poppins" w:hAnsi="Poppins" w:cs="Poppins"/>
        </w:rPr>
        <w:t>fimalgoritmo</w:t>
      </w:r>
      <w:proofErr w:type="spellEnd"/>
    </w:p>
    <w:p w14:paraId="0F3969D2" w14:textId="77777777" w:rsidR="00540F09" w:rsidRDefault="00540F09" w:rsidP="00540F09">
      <w:pPr>
        <w:pBdr>
          <w:bottom w:val="single" w:sz="4" w:space="1" w:color="auto"/>
        </w:pBd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71E1CCAE" w14:textId="1ADF9A91" w:rsidR="00540F09" w:rsidRPr="00540F09" w:rsidRDefault="00540F09" w:rsidP="00540F09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540F09">
        <w:rPr>
          <w:rFonts w:ascii="Poppins" w:hAnsi="Poppins" w:cs="Poppins"/>
          <w:b/>
          <w:bCs/>
        </w:rPr>
        <w:t>Exercício 3: Desenhando o fluxograma</w:t>
      </w:r>
    </w:p>
    <w:p w14:paraId="7E7631BC" w14:textId="7976484C" w:rsidR="00540F09" w:rsidRPr="00540F09" w:rsidRDefault="00540F09" w:rsidP="00540F09">
      <w:p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 xml:space="preserve">Com base no pseudocódigo criado no Exercício 2, desenhe o fluxograma completo do algoritmo “Verificador de </w:t>
      </w:r>
      <w:r w:rsidR="00E76628">
        <w:rPr>
          <w:rFonts w:ascii="Poppins" w:hAnsi="Poppins" w:cs="Poppins"/>
        </w:rPr>
        <w:t>d</w:t>
      </w:r>
      <w:r w:rsidRPr="00540F09">
        <w:rPr>
          <w:rFonts w:ascii="Poppins" w:hAnsi="Poppins" w:cs="Poppins"/>
        </w:rPr>
        <w:t>esconto”.</w:t>
      </w:r>
    </w:p>
    <w:p w14:paraId="175EE353" w14:textId="40C0F21B" w:rsidR="00540F09" w:rsidRPr="00540F09" w:rsidRDefault="00540F09" w:rsidP="00540F09">
      <w:pPr>
        <w:pStyle w:val="PargrafodaLista"/>
        <w:numPr>
          <w:ilvl w:val="0"/>
          <w:numId w:val="24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>Utilize os símbolos básicos de fluxograma:</w:t>
      </w:r>
    </w:p>
    <w:p w14:paraId="2E439B87" w14:textId="77777777" w:rsidR="00540F09" w:rsidRPr="00540F09" w:rsidRDefault="00540F09" w:rsidP="00540F09">
      <w:pPr>
        <w:pStyle w:val="PargrafodaLista"/>
        <w:numPr>
          <w:ilvl w:val="0"/>
          <w:numId w:val="26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 xml:space="preserve">Elipse </w:t>
      </w:r>
      <w:r w:rsidRPr="00540F09">
        <w:t>→</w:t>
      </w:r>
      <w:r w:rsidRPr="00540F09">
        <w:rPr>
          <w:rFonts w:ascii="Poppins" w:hAnsi="Poppins" w:cs="Poppins"/>
        </w:rPr>
        <w:t xml:space="preserve"> início e fim</w:t>
      </w:r>
    </w:p>
    <w:p w14:paraId="72B2629B" w14:textId="77777777" w:rsidR="00540F09" w:rsidRPr="00540F09" w:rsidRDefault="00540F09" w:rsidP="00540F09">
      <w:pPr>
        <w:pStyle w:val="PargrafodaLista"/>
        <w:numPr>
          <w:ilvl w:val="0"/>
          <w:numId w:val="26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 xml:space="preserve">Paralelogramo </w:t>
      </w:r>
      <w:r w:rsidRPr="00540F09">
        <w:t>→</w:t>
      </w:r>
      <w:r w:rsidRPr="00540F09">
        <w:rPr>
          <w:rFonts w:ascii="Poppins" w:hAnsi="Poppins" w:cs="Poppins"/>
        </w:rPr>
        <w:t xml:space="preserve"> entrada/saída de dados</w:t>
      </w:r>
    </w:p>
    <w:p w14:paraId="407DC8F9" w14:textId="77777777" w:rsidR="00540F09" w:rsidRPr="00540F09" w:rsidRDefault="00540F09" w:rsidP="00540F09">
      <w:pPr>
        <w:pStyle w:val="PargrafodaLista"/>
        <w:numPr>
          <w:ilvl w:val="0"/>
          <w:numId w:val="26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 xml:space="preserve">Retângulo </w:t>
      </w:r>
      <w:r w:rsidRPr="00540F09">
        <w:t>→</w:t>
      </w:r>
      <w:r w:rsidRPr="00540F09">
        <w:rPr>
          <w:rFonts w:ascii="Poppins" w:hAnsi="Poppins" w:cs="Poppins"/>
        </w:rPr>
        <w:t xml:space="preserve"> processamento (atribuições, cálculos)</w:t>
      </w:r>
    </w:p>
    <w:p w14:paraId="3493CB41" w14:textId="77777777" w:rsidR="00540F09" w:rsidRPr="00540F09" w:rsidRDefault="00540F09" w:rsidP="00540F09">
      <w:pPr>
        <w:pStyle w:val="PargrafodaLista"/>
        <w:numPr>
          <w:ilvl w:val="0"/>
          <w:numId w:val="26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 xml:space="preserve">Losango </w:t>
      </w:r>
      <w:r w:rsidRPr="00540F09">
        <w:t>→</w:t>
      </w:r>
      <w:r w:rsidRPr="00540F09">
        <w:rPr>
          <w:rFonts w:ascii="Poppins" w:hAnsi="Poppins" w:cs="Poppins"/>
        </w:rPr>
        <w:t xml:space="preserve"> decisão (condição SE)</w:t>
      </w:r>
    </w:p>
    <w:p w14:paraId="24E94B71" w14:textId="77777777" w:rsidR="00540F09" w:rsidRPr="00540F09" w:rsidRDefault="00540F09" w:rsidP="00540F09">
      <w:pPr>
        <w:numPr>
          <w:ilvl w:val="0"/>
          <w:numId w:val="24"/>
        </w:numPr>
        <w:spacing w:before="100" w:before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>Represente claramente os dois caminhos possíveis:</w:t>
      </w:r>
    </w:p>
    <w:p w14:paraId="24FFE4D3" w14:textId="77777777" w:rsidR="00540F09" w:rsidRPr="00540F09" w:rsidRDefault="00540F09" w:rsidP="00540F09">
      <w:pPr>
        <w:pStyle w:val="Pargrafoda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 xml:space="preserve">SIM </w:t>
      </w:r>
      <w:r w:rsidRPr="00540F09">
        <w:t>→</w:t>
      </w:r>
      <w:r w:rsidRPr="00540F09">
        <w:rPr>
          <w:rFonts w:ascii="Poppins" w:hAnsi="Poppins" w:cs="Poppins"/>
        </w:rPr>
        <w:t xml:space="preserve"> cliente tem direito a desconto</w:t>
      </w:r>
    </w:p>
    <w:p w14:paraId="07FA4407" w14:textId="77777777" w:rsidR="00540F09" w:rsidRPr="00540F09" w:rsidRDefault="00540F09" w:rsidP="00540F09">
      <w:pPr>
        <w:pStyle w:val="Pargrafoda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540F09">
        <w:rPr>
          <w:rFonts w:ascii="Poppins" w:hAnsi="Poppins" w:cs="Poppins"/>
        </w:rPr>
        <w:t xml:space="preserve">NÃO </w:t>
      </w:r>
      <w:r w:rsidRPr="00540F09">
        <w:t>→</w:t>
      </w:r>
      <w:r w:rsidRPr="00540F09">
        <w:rPr>
          <w:rFonts w:ascii="Poppins" w:hAnsi="Poppins" w:cs="Poppins"/>
        </w:rPr>
        <w:t xml:space="preserve"> cliente não tem direito a desconto</w:t>
      </w:r>
    </w:p>
    <w:p w14:paraId="0B7FCDFC" w14:textId="1EA94324" w:rsidR="00540F09" w:rsidRDefault="00540F09" w:rsidP="00F9034D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540F09">
        <w:rPr>
          <w:rFonts w:ascii="Poppins" w:hAnsi="Poppins" w:cs="Poppins"/>
          <w:b/>
          <w:bCs/>
        </w:rPr>
        <w:lastRenderedPageBreak/>
        <w:t xml:space="preserve">Dica: </w:t>
      </w:r>
      <w:r w:rsidR="0033371E">
        <w:rPr>
          <w:rFonts w:ascii="Poppins" w:hAnsi="Poppins" w:cs="Poppins"/>
        </w:rPr>
        <w:t xml:space="preserve">para desenhar o fluxograma, </w:t>
      </w:r>
      <w:r w:rsidRPr="00540F09">
        <w:rPr>
          <w:rFonts w:ascii="Poppins" w:hAnsi="Poppins" w:cs="Poppins"/>
        </w:rPr>
        <w:t xml:space="preserve">você pode usar papel e caneta ou ferramentas digitais (como draw.io, </w:t>
      </w:r>
      <w:proofErr w:type="spellStart"/>
      <w:r w:rsidRPr="00540F09">
        <w:rPr>
          <w:rFonts w:ascii="Poppins" w:hAnsi="Poppins" w:cs="Poppins"/>
        </w:rPr>
        <w:t>Lucidchart</w:t>
      </w:r>
      <w:proofErr w:type="spellEnd"/>
      <w:r w:rsidR="00C30D70">
        <w:rPr>
          <w:rFonts w:ascii="Poppins" w:hAnsi="Poppins" w:cs="Poppins"/>
        </w:rPr>
        <w:t xml:space="preserve"> e</w:t>
      </w:r>
      <w:r w:rsidRPr="00540F09">
        <w:rPr>
          <w:rFonts w:ascii="Poppins" w:hAnsi="Poppins" w:cs="Poppins"/>
        </w:rPr>
        <w:t xml:space="preserve"> PowerPoint).</w:t>
      </w:r>
    </w:p>
    <w:p w14:paraId="2FEB9D74" w14:textId="77777777" w:rsidR="00540F09" w:rsidRDefault="00540F09" w:rsidP="00540F09">
      <w:pPr>
        <w:pBdr>
          <w:bottom w:val="single" w:sz="4" w:space="1" w:color="auto"/>
        </w:pBd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4BC1386E" w14:textId="28BDD3F2" w:rsidR="00F9034D" w:rsidRPr="004E4399" w:rsidRDefault="00F9034D" w:rsidP="00F9034D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4E4399">
        <w:rPr>
          <w:rFonts w:ascii="Poppins" w:hAnsi="Poppins" w:cs="Poppins"/>
          <w:b/>
          <w:bCs/>
        </w:rPr>
        <w:t xml:space="preserve">Perguntas </w:t>
      </w:r>
      <w:r w:rsidR="00926A07">
        <w:rPr>
          <w:rFonts w:ascii="Poppins" w:hAnsi="Poppins" w:cs="Poppins"/>
          <w:b/>
          <w:bCs/>
        </w:rPr>
        <w:t>para reflexão</w:t>
      </w:r>
      <w:r w:rsidRPr="004E4399">
        <w:rPr>
          <w:rFonts w:ascii="Poppins" w:hAnsi="Poppins" w:cs="Poppins"/>
          <w:b/>
          <w:bCs/>
        </w:rPr>
        <w:t>:</w:t>
      </w:r>
    </w:p>
    <w:p w14:paraId="752AAB8B" w14:textId="46C67800" w:rsidR="00F9034D" w:rsidRPr="004E4399" w:rsidRDefault="00F9034D" w:rsidP="00F9034D">
      <w:pPr>
        <w:pStyle w:val="PargrafodaLista"/>
        <w:numPr>
          <w:ilvl w:val="0"/>
          <w:numId w:val="23"/>
        </w:numPr>
        <w:spacing w:before="100" w:beforeAutospacing="1" w:after="100" w:afterAutospacing="1"/>
        <w:outlineLvl w:val="2"/>
        <w:rPr>
          <w:rFonts w:ascii="Poppins" w:hAnsi="Poppins" w:cs="Poppins"/>
        </w:rPr>
      </w:pPr>
      <w:r w:rsidRPr="004E4399">
        <w:rPr>
          <w:rFonts w:ascii="Poppins" w:hAnsi="Poppins" w:cs="Poppins"/>
        </w:rPr>
        <w:t>Por que é importante planejar um algoritmo com pseudocódigo e fluxograma antes de começar a programar em uma linguagem como Python ou Java?</w:t>
      </w:r>
    </w:p>
    <w:p w14:paraId="71E9013B" w14:textId="77777777" w:rsidR="00F9034D" w:rsidRPr="004E4399" w:rsidRDefault="00F9034D" w:rsidP="00F9034D">
      <w:pPr>
        <w:pStyle w:val="PargrafodaLista"/>
        <w:spacing w:before="100" w:beforeAutospacing="1" w:after="100" w:afterAutospacing="1"/>
        <w:outlineLvl w:val="2"/>
        <w:rPr>
          <w:rFonts w:ascii="Poppins" w:hAnsi="Poppins" w:cs="Poppins"/>
        </w:rPr>
      </w:pPr>
    </w:p>
    <w:p w14:paraId="288FD121" w14:textId="609EF395" w:rsidR="00F9034D" w:rsidRPr="004E4399" w:rsidRDefault="00F9034D" w:rsidP="00F9034D">
      <w:pPr>
        <w:pStyle w:val="PargrafodaLista"/>
        <w:numPr>
          <w:ilvl w:val="0"/>
          <w:numId w:val="23"/>
        </w:numPr>
        <w:rPr>
          <w:rFonts w:ascii="Poppins" w:hAnsi="Poppins" w:cs="Poppins"/>
        </w:rPr>
      </w:pPr>
      <w:r w:rsidRPr="004E4399">
        <w:rPr>
          <w:rFonts w:ascii="Poppins" w:hAnsi="Poppins" w:cs="Poppins"/>
        </w:rPr>
        <w:t>No nosso exemplo, o que aconteceria se a regra de negócio mudasse para "desconto apenas para menores de 10 anos"? Qual parte do nosso pseudocódigo precisaria ser alterada? Isso seria uma mudança fácil ou difícil de fazer?</w:t>
      </w:r>
    </w:p>
    <w:p w14:paraId="64E9802B" w14:textId="77777777" w:rsidR="00F9034D" w:rsidRPr="004E4399" w:rsidRDefault="00F9034D" w:rsidP="00F9034D">
      <w:pPr>
        <w:rPr>
          <w:rFonts w:ascii="Poppins" w:hAnsi="Poppins" w:cs="Poppins"/>
        </w:rPr>
      </w:pPr>
    </w:p>
    <w:p w14:paraId="0D7149E7" w14:textId="1578BCD0" w:rsidR="00453FE8" w:rsidRPr="004E4399" w:rsidRDefault="00F9034D" w:rsidP="004E4399">
      <w:pPr>
        <w:pStyle w:val="PargrafodaLista"/>
        <w:numPr>
          <w:ilvl w:val="0"/>
          <w:numId w:val="23"/>
        </w:numPr>
        <w:rPr>
          <w:rFonts w:ascii="Poppins" w:hAnsi="Poppins" w:cs="Poppins"/>
        </w:rPr>
      </w:pPr>
      <w:r w:rsidRPr="004E4399">
        <w:rPr>
          <w:rFonts w:ascii="Poppins" w:hAnsi="Poppins" w:cs="Poppins"/>
        </w:rPr>
        <w:t>Pense em outro exemplo do dia a dia</w:t>
      </w:r>
      <w:r w:rsidR="00193D1B">
        <w:rPr>
          <w:rFonts w:ascii="Poppins" w:hAnsi="Poppins" w:cs="Poppins"/>
        </w:rPr>
        <w:t>,</w:t>
      </w:r>
      <w:r w:rsidRPr="004E4399">
        <w:rPr>
          <w:rFonts w:ascii="Poppins" w:hAnsi="Poppins" w:cs="Poppins"/>
        </w:rPr>
        <w:t xml:space="preserve"> </w:t>
      </w:r>
      <w:r w:rsidR="00193D1B">
        <w:rPr>
          <w:rFonts w:ascii="Poppins" w:hAnsi="Poppins" w:cs="Poppins"/>
        </w:rPr>
        <w:t>em que</w:t>
      </w:r>
      <w:r w:rsidR="00193D1B" w:rsidRPr="004E4399">
        <w:rPr>
          <w:rFonts w:ascii="Poppins" w:hAnsi="Poppins" w:cs="Poppins"/>
        </w:rPr>
        <w:t xml:space="preserve"> </w:t>
      </w:r>
      <w:r w:rsidRPr="004E4399">
        <w:rPr>
          <w:rFonts w:ascii="Poppins" w:hAnsi="Poppins" w:cs="Poppins"/>
        </w:rPr>
        <w:t>uma decisão do tipo "SE-ENTÃO-SENÃO" é usada. Descreva a situação, a entrada, a condição e as saídas possíveis.</w:t>
      </w:r>
    </w:p>
    <w:sectPr w:rsidR="00453FE8" w:rsidRPr="004E4399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1F8E4" w14:textId="77777777" w:rsidR="00BF5028" w:rsidRDefault="00BF5028">
      <w:r>
        <w:separator/>
      </w:r>
    </w:p>
  </w:endnote>
  <w:endnote w:type="continuationSeparator" w:id="0">
    <w:p w14:paraId="1BBFDF25" w14:textId="77777777" w:rsidR="00BF5028" w:rsidRDefault="00BF5028">
      <w:r>
        <w:continuationSeparator/>
      </w:r>
    </w:p>
  </w:endnote>
  <w:endnote w:type="continuationNotice" w:id="1">
    <w:p w14:paraId="7B58A2FE" w14:textId="77777777" w:rsidR="00BF5028" w:rsidRDefault="00BF50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altName w:val="Mangal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03DF0BE5" w:rsidR="00814E58" w:rsidRDefault="00BE75C7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[SIS]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[U2]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[C1]</w:t>
            </w:r>
          </w:p>
          <w:p w14:paraId="214D1726" w14:textId="20E3648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3FD50" w14:textId="77777777" w:rsidR="00BF5028" w:rsidRDefault="00BF5028">
      <w:r>
        <w:separator/>
      </w:r>
    </w:p>
  </w:footnote>
  <w:footnote w:type="continuationSeparator" w:id="0">
    <w:p w14:paraId="5731AF69" w14:textId="77777777" w:rsidR="00BF5028" w:rsidRDefault="00BF5028">
      <w:r>
        <w:continuationSeparator/>
      </w:r>
    </w:p>
  </w:footnote>
  <w:footnote w:type="continuationNotice" w:id="1">
    <w:p w14:paraId="6C5A6A01" w14:textId="77777777" w:rsidR="00BF5028" w:rsidRDefault="00BF50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A46"/>
    <w:multiLevelType w:val="multilevel"/>
    <w:tmpl w:val="DCE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A6534"/>
    <w:multiLevelType w:val="hybridMultilevel"/>
    <w:tmpl w:val="232213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045BF"/>
    <w:multiLevelType w:val="multilevel"/>
    <w:tmpl w:val="EA288A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Poppins" w:eastAsia="Times New Roman" w:hAnsi="Poppins" w:cs="Poppins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034EB"/>
    <w:multiLevelType w:val="multilevel"/>
    <w:tmpl w:val="CB4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93748"/>
    <w:multiLevelType w:val="hybridMultilevel"/>
    <w:tmpl w:val="0F70C1C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A742B"/>
    <w:multiLevelType w:val="hybridMultilevel"/>
    <w:tmpl w:val="B8E23F3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D691A3D"/>
    <w:multiLevelType w:val="multilevel"/>
    <w:tmpl w:val="A97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40F56"/>
    <w:multiLevelType w:val="hybridMultilevel"/>
    <w:tmpl w:val="0F8A8E9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05EAE"/>
    <w:multiLevelType w:val="hybridMultilevel"/>
    <w:tmpl w:val="FD80B7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60D55"/>
    <w:multiLevelType w:val="multilevel"/>
    <w:tmpl w:val="629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908">
    <w:abstractNumId w:val="4"/>
  </w:num>
  <w:num w:numId="2" w16cid:durableId="2110194422">
    <w:abstractNumId w:val="12"/>
  </w:num>
  <w:num w:numId="3" w16cid:durableId="1743678633">
    <w:abstractNumId w:val="25"/>
  </w:num>
  <w:num w:numId="4" w16cid:durableId="1958639973">
    <w:abstractNumId w:val="18"/>
  </w:num>
  <w:num w:numId="5" w16cid:durableId="777259155">
    <w:abstractNumId w:val="17"/>
  </w:num>
  <w:num w:numId="6" w16cid:durableId="220943320">
    <w:abstractNumId w:val="20"/>
  </w:num>
  <w:num w:numId="7" w16cid:durableId="1387139610">
    <w:abstractNumId w:val="7"/>
  </w:num>
  <w:num w:numId="8" w16cid:durableId="1077752762">
    <w:abstractNumId w:val="6"/>
  </w:num>
  <w:num w:numId="9" w16cid:durableId="1439594864">
    <w:abstractNumId w:val="5"/>
  </w:num>
  <w:num w:numId="10" w16cid:durableId="1766223050">
    <w:abstractNumId w:val="22"/>
  </w:num>
  <w:num w:numId="11" w16cid:durableId="657924460">
    <w:abstractNumId w:val="23"/>
  </w:num>
  <w:num w:numId="12" w16cid:durableId="532039828">
    <w:abstractNumId w:val="10"/>
  </w:num>
  <w:num w:numId="13" w16cid:durableId="1154251828">
    <w:abstractNumId w:val="13"/>
  </w:num>
  <w:num w:numId="14" w16cid:durableId="369572440">
    <w:abstractNumId w:val="27"/>
  </w:num>
  <w:num w:numId="15" w16cid:durableId="1907256848">
    <w:abstractNumId w:val="14"/>
  </w:num>
  <w:num w:numId="16" w16cid:durableId="802039763">
    <w:abstractNumId w:val="26"/>
  </w:num>
  <w:num w:numId="17" w16cid:durableId="1399086122">
    <w:abstractNumId w:val="1"/>
  </w:num>
  <w:num w:numId="18" w16cid:durableId="2081830632">
    <w:abstractNumId w:val="9"/>
  </w:num>
  <w:num w:numId="19" w16cid:durableId="1548643003">
    <w:abstractNumId w:val="8"/>
  </w:num>
  <w:num w:numId="20" w16cid:durableId="1609196179">
    <w:abstractNumId w:val="24"/>
  </w:num>
  <w:num w:numId="21" w16cid:durableId="1428694582">
    <w:abstractNumId w:val="16"/>
  </w:num>
  <w:num w:numId="22" w16cid:durableId="1262298101">
    <w:abstractNumId w:val="0"/>
  </w:num>
  <w:num w:numId="23" w16cid:durableId="1168058435">
    <w:abstractNumId w:val="21"/>
  </w:num>
  <w:num w:numId="24" w16cid:durableId="636910869">
    <w:abstractNumId w:val="3"/>
  </w:num>
  <w:num w:numId="25" w16cid:durableId="457726469">
    <w:abstractNumId w:val="15"/>
  </w:num>
  <w:num w:numId="26" w16cid:durableId="1821992858">
    <w:abstractNumId w:val="19"/>
  </w:num>
  <w:num w:numId="27" w16cid:durableId="782305961">
    <w:abstractNumId w:val="11"/>
  </w:num>
  <w:num w:numId="28" w16cid:durableId="26300318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3CC"/>
    <w:rsid w:val="000278D8"/>
    <w:rsid w:val="00027EA5"/>
    <w:rsid w:val="00032E21"/>
    <w:rsid w:val="00050549"/>
    <w:rsid w:val="000517C6"/>
    <w:rsid w:val="000624FF"/>
    <w:rsid w:val="000820F4"/>
    <w:rsid w:val="00093C5A"/>
    <w:rsid w:val="000A4E65"/>
    <w:rsid w:val="000B274F"/>
    <w:rsid w:val="000B3E77"/>
    <w:rsid w:val="000C06C1"/>
    <w:rsid w:val="000C4918"/>
    <w:rsid w:val="000C6619"/>
    <w:rsid w:val="000D3457"/>
    <w:rsid w:val="000D685A"/>
    <w:rsid w:val="000E01F4"/>
    <w:rsid w:val="000E22C3"/>
    <w:rsid w:val="000F7DE9"/>
    <w:rsid w:val="00103773"/>
    <w:rsid w:val="00105956"/>
    <w:rsid w:val="00106250"/>
    <w:rsid w:val="001131ED"/>
    <w:rsid w:val="00124756"/>
    <w:rsid w:val="001335EA"/>
    <w:rsid w:val="0015687C"/>
    <w:rsid w:val="00160195"/>
    <w:rsid w:val="0016235E"/>
    <w:rsid w:val="00180423"/>
    <w:rsid w:val="00192DC0"/>
    <w:rsid w:val="00193D1B"/>
    <w:rsid w:val="001A2D86"/>
    <w:rsid w:val="001A32C9"/>
    <w:rsid w:val="001A7BA4"/>
    <w:rsid w:val="001B2E7D"/>
    <w:rsid w:val="001C335A"/>
    <w:rsid w:val="001C4739"/>
    <w:rsid w:val="001C7C4D"/>
    <w:rsid w:val="001E7BC0"/>
    <w:rsid w:val="002344C7"/>
    <w:rsid w:val="002372B1"/>
    <w:rsid w:val="00244F7C"/>
    <w:rsid w:val="00252F67"/>
    <w:rsid w:val="00256D8D"/>
    <w:rsid w:val="002572FE"/>
    <w:rsid w:val="002632D3"/>
    <w:rsid w:val="00264B6B"/>
    <w:rsid w:val="00264B82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11CEF"/>
    <w:rsid w:val="00316C5A"/>
    <w:rsid w:val="00321FB1"/>
    <w:rsid w:val="00331102"/>
    <w:rsid w:val="00331ED7"/>
    <w:rsid w:val="0033371E"/>
    <w:rsid w:val="003365AE"/>
    <w:rsid w:val="00367B21"/>
    <w:rsid w:val="00367C72"/>
    <w:rsid w:val="00380C90"/>
    <w:rsid w:val="00384370"/>
    <w:rsid w:val="0039120C"/>
    <w:rsid w:val="003940D2"/>
    <w:rsid w:val="003A4296"/>
    <w:rsid w:val="003B3D47"/>
    <w:rsid w:val="003C032E"/>
    <w:rsid w:val="003D4DDB"/>
    <w:rsid w:val="003D71CA"/>
    <w:rsid w:val="003F6399"/>
    <w:rsid w:val="004036DD"/>
    <w:rsid w:val="00414493"/>
    <w:rsid w:val="00433050"/>
    <w:rsid w:val="004438BF"/>
    <w:rsid w:val="00453FE8"/>
    <w:rsid w:val="00454835"/>
    <w:rsid w:val="00464B32"/>
    <w:rsid w:val="00485449"/>
    <w:rsid w:val="00487157"/>
    <w:rsid w:val="00490BD0"/>
    <w:rsid w:val="00491C71"/>
    <w:rsid w:val="004B66A3"/>
    <w:rsid w:val="004C510A"/>
    <w:rsid w:val="004D585F"/>
    <w:rsid w:val="004E4399"/>
    <w:rsid w:val="004E6BD6"/>
    <w:rsid w:val="004E6D3A"/>
    <w:rsid w:val="004E713D"/>
    <w:rsid w:val="004F65D3"/>
    <w:rsid w:val="0051259D"/>
    <w:rsid w:val="00514D4C"/>
    <w:rsid w:val="005160F7"/>
    <w:rsid w:val="005221C3"/>
    <w:rsid w:val="00527C70"/>
    <w:rsid w:val="00527DE5"/>
    <w:rsid w:val="00531109"/>
    <w:rsid w:val="005404BE"/>
    <w:rsid w:val="00540F09"/>
    <w:rsid w:val="0054587F"/>
    <w:rsid w:val="00545BE3"/>
    <w:rsid w:val="0054748A"/>
    <w:rsid w:val="005517B2"/>
    <w:rsid w:val="0055760C"/>
    <w:rsid w:val="00557F81"/>
    <w:rsid w:val="0057143E"/>
    <w:rsid w:val="00585F34"/>
    <w:rsid w:val="005A5A09"/>
    <w:rsid w:val="005B6AD0"/>
    <w:rsid w:val="005E4165"/>
    <w:rsid w:val="005F54AD"/>
    <w:rsid w:val="005F74BB"/>
    <w:rsid w:val="00600B71"/>
    <w:rsid w:val="006011E5"/>
    <w:rsid w:val="0060776C"/>
    <w:rsid w:val="006233CC"/>
    <w:rsid w:val="00630B80"/>
    <w:rsid w:val="0063273B"/>
    <w:rsid w:val="0064777E"/>
    <w:rsid w:val="00654129"/>
    <w:rsid w:val="006574D0"/>
    <w:rsid w:val="00666CF2"/>
    <w:rsid w:val="00674E93"/>
    <w:rsid w:val="00676B29"/>
    <w:rsid w:val="0069667E"/>
    <w:rsid w:val="006A0195"/>
    <w:rsid w:val="006A4B3A"/>
    <w:rsid w:val="006B3AE9"/>
    <w:rsid w:val="006D6729"/>
    <w:rsid w:val="007026E0"/>
    <w:rsid w:val="00707A89"/>
    <w:rsid w:val="00714164"/>
    <w:rsid w:val="00723CEC"/>
    <w:rsid w:val="0073196B"/>
    <w:rsid w:val="007366F9"/>
    <w:rsid w:val="00756072"/>
    <w:rsid w:val="00766BA7"/>
    <w:rsid w:val="007671B4"/>
    <w:rsid w:val="00773A8C"/>
    <w:rsid w:val="0078262D"/>
    <w:rsid w:val="007A56F7"/>
    <w:rsid w:val="007B6ABF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1368"/>
    <w:rsid w:val="0085233A"/>
    <w:rsid w:val="00857B2F"/>
    <w:rsid w:val="0087232A"/>
    <w:rsid w:val="00875F6F"/>
    <w:rsid w:val="00876ECD"/>
    <w:rsid w:val="00884D2B"/>
    <w:rsid w:val="00885C01"/>
    <w:rsid w:val="008925A9"/>
    <w:rsid w:val="008A1041"/>
    <w:rsid w:val="008A2E50"/>
    <w:rsid w:val="008B4C24"/>
    <w:rsid w:val="008B7E54"/>
    <w:rsid w:val="008E53B6"/>
    <w:rsid w:val="008F775A"/>
    <w:rsid w:val="00906821"/>
    <w:rsid w:val="00920DAE"/>
    <w:rsid w:val="00922D5A"/>
    <w:rsid w:val="009245B7"/>
    <w:rsid w:val="00926A07"/>
    <w:rsid w:val="0092769D"/>
    <w:rsid w:val="00927F61"/>
    <w:rsid w:val="00927F91"/>
    <w:rsid w:val="00930AC0"/>
    <w:rsid w:val="00933178"/>
    <w:rsid w:val="00935385"/>
    <w:rsid w:val="0093793F"/>
    <w:rsid w:val="00947904"/>
    <w:rsid w:val="00956928"/>
    <w:rsid w:val="00966015"/>
    <w:rsid w:val="00983EDF"/>
    <w:rsid w:val="00996A4B"/>
    <w:rsid w:val="009A53F1"/>
    <w:rsid w:val="009B2B65"/>
    <w:rsid w:val="009B2EC6"/>
    <w:rsid w:val="009B33B6"/>
    <w:rsid w:val="009D49E3"/>
    <w:rsid w:val="009E2FCC"/>
    <w:rsid w:val="00A07DAE"/>
    <w:rsid w:val="00A1287C"/>
    <w:rsid w:val="00A12AA3"/>
    <w:rsid w:val="00A57DFF"/>
    <w:rsid w:val="00A6430C"/>
    <w:rsid w:val="00A72BA7"/>
    <w:rsid w:val="00A96037"/>
    <w:rsid w:val="00AA21D9"/>
    <w:rsid w:val="00AA60A0"/>
    <w:rsid w:val="00AA63C5"/>
    <w:rsid w:val="00AC5157"/>
    <w:rsid w:val="00AD684B"/>
    <w:rsid w:val="00AD6DD0"/>
    <w:rsid w:val="00AD78A6"/>
    <w:rsid w:val="00AD7B9B"/>
    <w:rsid w:val="00B27AAC"/>
    <w:rsid w:val="00B45591"/>
    <w:rsid w:val="00B564AA"/>
    <w:rsid w:val="00B6731D"/>
    <w:rsid w:val="00B67679"/>
    <w:rsid w:val="00B85B11"/>
    <w:rsid w:val="00B94AFA"/>
    <w:rsid w:val="00BA6A76"/>
    <w:rsid w:val="00BB466E"/>
    <w:rsid w:val="00BB5D21"/>
    <w:rsid w:val="00BC23F8"/>
    <w:rsid w:val="00BC448F"/>
    <w:rsid w:val="00BC76CB"/>
    <w:rsid w:val="00BC78AE"/>
    <w:rsid w:val="00BE75C7"/>
    <w:rsid w:val="00BE7C36"/>
    <w:rsid w:val="00BF2305"/>
    <w:rsid w:val="00BF38AF"/>
    <w:rsid w:val="00BF5028"/>
    <w:rsid w:val="00C000B5"/>
    <w:rsid w:val="00C03BC2"/>
    <w:rsid w:val="00C047AF"/>
    <w:rsid w:val="00C12E4A"/>
    <w:rsid w:val="00C30D70"/>
    <w:rsid w:val="00C42339"/>
    <w:rsid w:val="00C4350C"/>
    <w:rsid w:val="00C4723D"/>
    <w:rsid w:val="00C50468"/>
    <w:rsid w:val="00C50B60"/>
    <w:rsid w:val="00C51BB9"/>
    <w:rsid w:val="00C540BE"/>
    <w:rsid w:val="00C6025D"/>
    <w:rsid w:val="00C6070E"/>
    <w:rsid w:val="00C62CE1"/>
    <w:rsid w:val="00C749B6"/>
    <w:rsid w:val="00C7573C"/>
    <w:rsid w:val="00C83309"/>
    <w:rsid w:val="00C906ED"/>
    <w:rsid w:val="00CA4523"/>
    <w:rsid w:val="00CB0DE6"/>
    <w:rsid w:val="00CC2A45"/>
    <w:rsid w:val="00CD38DB"/>
    <w:rsid w:val="00CD46E1"/>
    <w:rsid w:val="00CF6BF0"/>
    <w:rsid w:val="00CF76E4"/>
    <w:rsid w:val="00D03B93"/>
    <w:rsid w:val="00D05B9C"/>
    <w:rsid w:val="00D13989"/>
    <w:rsid w:val="00D15B79"/>
    <w:rsid w:val="00D16040"/>
    <w:rsid w:val="00D17FF4"/>
    <w:rsid w:val="00D252B7"/>
    <w:rsid w:val="00D42548"/>
    <w:rsid w:val="00D44AE1"/>
    <w:rsid w:val="00D45B12"/>
    <w:rsid w:val="00D465E3"/>
    <w:rsid w:val="00D553AB"/>
    <w:rsid w:val="00D61A8F"/>
    <w:rsid w:val="00DA2FC2"/>
    <w:rsid w:val="00DA4E20"/>
    <w:rsid w:val="00DA6496"/>
    <w:rsid w:val="00DC203A"/>
    <w:rsid w:val="00DD3133"/>
    <w:rsid w:val="00DD5204"/>
    <w:rsid w:val="00DE0C0D"/>
    <w:rsid w:val="00DF5A0E"/>
    <w:rsid w:val="00DF7AB3"/>
    <w:rsid w:val="00E10D86"/>
    <w:rsid w:val="00E12E26"/>
    <w:rsid w:val="00E1352C"/>
    <w:rsid w:val="00E14ADD"/>
    <w:rsid w:val="00E15F02"/>
    <w:rsid w:val="00E227A8"/>
    <w:rsid w:val="00E30AF2"/>
    <w:rsid w:val="00E400A6"/>
    <w:rsid w:val="00E41686"/>
    <w:rsid w:val="00E50DCE"/>
    <w:rsid w:val="00E71901"/>
    <w:rsid w:val="00E73449"/>
    <w:rsid w:val="00E73E76"/>
    <w:rsid w:val="00E76628"/>
    <w:rsid w:val="00E76F65"/>
    <w:rsid w:val="00E77AF3"/>
    <w:rsid w:val="00E80AFB"/>
    <w:rsid w:val="00E862FF"/>
    <w:rsid w:val="00EA3B37"/>
    <w:rsid w:val="00EB5578"/>
    <w:rsid w:val="00ED3FDD"/>
    <w:rsid w:val="00ED5468"/>
    <w:rsid w:val="00EF25A5"/>
    <w:rsid w:val="00EF47B1"/>
    <w:rsid w:val="00EF4AFE"/>
    <w:rsid w:val="00EF6D62"/>
    <w:rsid w:val="00F02CD4"/>
    <w:rsid w:val="00F03218"/>
    <w:rsid w:val="00F044D7"/>
    <w:rsid w:val="00F20113"/>
    <w:rsid w:val="00F472E5"/>
    <w:rsid w:val="00F51FEF"/>
    <w:rsid w:val="00F52AA0"/>
    <w:rsid w:val="00F55325"/>
    <w:rsid w:val="00F57059"/>
    <w:rsid w:val="00F61CC7"/>
    <w:rsid w:val="00F82982"/>
    <w:rsid w:val="00F9034D"/>
    <w:rsid w:val="00F91B7C"/>
    <w:rsid w:val="00FA721A"/>
    <w:rsid w:val="00FC60CD"/>
    <w:rsid w:val="00FD0860"/>
    <w:rsid w:val="00FD5BDC"/>
    <w:rsid w:val="00FD68CA"/>
    <w:rsid w:val="00FD7F1E"/>
    <w:rsid w:val="00FE37BD"/>
    <w:rsid w:val="00FF3340"/>
    <w:rsid w:val="00FF3ECB"/>
    <w:rsid w:val="01B976C0"/>
    <w:rsid w:val="053767B1"/>
    <w:rsid w:val="0661EFA4"/>
    <w:rsid w:val="291A3114"/>
    <w:rsid w:val="2F21EB9D"/>
    <w:rsid w:val="3ACAA11B"/>
    <w:rsid w:val="6506AACD"/>
    <w:rsid w:val="72B68052"/>
    <w:rsid w:val="7E8CFEF2"/>
    <w:rsid w:val="7F42F7B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CC7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64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111383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1334434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39071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90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84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938928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578349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40844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2741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89700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80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578623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877167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28191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5849532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66658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89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29602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7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67463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615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48067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516096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43346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356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17146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418531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613685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41755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18541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54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84208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2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23898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327124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623067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65788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10392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03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4399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73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58315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1150</TotalTime>
  <Pages>4</Pages>
  <Words>675</Words>
  <Characters>3674</Characters>
  <Application>Microsoft Office Word</Application>
  <DocSecurity>0</DocSecurity>
  <Lines>108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Mirella Durval Nunes</cp:lastModifiedBy>
  <cp:revision>2</cp:revision>
  <cp:lastPrinted>2006-08-31T06:40:00Z</cp:lastPrinted>
  <dcterms:created xsi:type="dcterms:W3CDTF">2026-05-05T11:06:00Z</dcterms:created>
  <dcterms:modified xsi:type="dcterms:W3CDTF">2026-05-05T11:06:00Z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